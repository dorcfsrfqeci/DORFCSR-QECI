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60" w:rsidRDefault="00A03509">
      <w:pPr>
        <w:spacing w:after="0" w:line="240" w:lineRule="auto"/>
      </w:pPr>
      <w:r>
        <w:t xml:space="preserve"> </w:t>
      </w:r>
    </w:p>
    <w:tbl>
      <w:tblPr>
        <w:tblStyle w:val="TableGrid"/>
        <w:tblW w:w="17071" w:type="dxa"/>
        <w:tblLayout w:type="fixed"/>
        <w:tblLook w:val="04A0"/>
      </w:tblPr>
      <w:tblGrid>
        <w:gridCol w:w="648"/>
        <w:gridCol w:w="4847"/>
        <w:gridCol w:w="3260"/>
        <w:gridCol w:w="142"/>
        <w:gridCol w:w="1843"/>
        <w:gridCol w:w="1275"/>
        <w:gridCol w:w="3544"/>
        <w:gridCol w:w="1512"/>
      </w:tblGrid>
      <w:tr w:rsidR="003D5860">
        <w:trPr>
          <w:gridAfter w:val="1"/>
          <w:wAfter w:w="1512" w:type="dxa"/>
        </w:trPr>
        <w:tc>
          <w:tcPr>
            <w:tcW w:w="15559" w:type="dxa"/>
            <w:gridSpan w:val="7"/>
          </w:tcPr>
          <w:p w:rsidR="003D5860" w:rsidRDefault="003D5860">
            <w:pPr>
              <w:spacing w:after="0" w:line="240" w:lineRule="auto"/>
              <w:jc w:val="both"/>
              <w:rPr>
                <w:b/>
                <w:bCs/>
                <w:lang w:val="en-PH"/>
              </w:rPr>
            </w:pPr>
          </w:p>
          <w:p w:rsidR="003D5860" w:rsidRDefault="003D5860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3D5860" w:rsidRDefault="003D5860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</w:p>
          <w:p w:rsidR="003D5860" w:rsidRDefault="00A03509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PAYROLL</w:t>
            </w:r>
          </w:p>
          <w:p w:rsidR="003D5860" w:rsidRDefault="00087439">
            <w:pPr>
              <w:spacing w:after="0" w:line="24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July</w:t>
            </w:r>
            <w:r w:rsidR="00A03509">
              <w:rPr>
                <w:b/>
                <w:bCs/>
                <w:u w:val="single"/>
                <w:lang w:val="en-PH"/>
              </w:rPr>
              <w:t>, 202</w:t>
            </w:r>
            <w:r w:rsidR="00A03509">
              <w:rPr>
                <w:b/>
                <w:bCs/>
                <w:u w:val="single"/>
              </w:rPr>
              <w:t>5</w:t>
            </w:r>
          </w:p>
          <w:p w:rsidR="003D5860" w:rsidRDefault="00A03509">
            <w:pPr>
              <w:spacing w:after="0" w:line="240" w:lineRule="auto"/>
              <w:jc w:val="center"/>
              <w:rPr>
                <w:lang w:val="en-PH"/>
              </w:rPr>
            </w:pPr>
            <w:r>
              <w:rPr>
                <w:lang w:val="en-PH"/>
              </w:rPr>
              <w:t>(Period C</w:t>
            </w:r>
            <w:bookmarkStart w:id="0" w:name="_GoBack"/>
            <w:bookmarkEnd w:id="0"/>
            <w:r>
              <w:rPr>
                <w:lang w:val="en-PH"/>
              </w:rPr>
              <w:t>overed)</w:t>
            </w:r>
          </w:p>
          <w:p w:rsidR="003D5860" w:rsidRDefault="00A03509">
            <w:pPr>
              <w:spacing w:after="0" w:line="240" w:lineRule="auto"/>
            </w:pPr>
            <w:proofErr w:type="spellStart"/>
            <w:r>
              <w:t>Barangay</w:t>
            </w:r>
            <w:proofErr w:type="spellEnd"/>
            <w:r>
              <w:t xml:space="preserve">:           </w:t>
            </w:r>
            <w:r>
              <w:rPr>
                <w:rFonts w:ascii="Bodoni MT Black" w:hAnsi="Bodoni MT Black" w:cs="Aharoni"/>
              </w:rPr>
              <w:t xml:space="preserve">CONCEPCION       </w:t>
            </w:r>
            <w:r>
              <w:t xml:space="preserve">                                                  City/Municipality:            </w:t>
            </w:r>
            <w:r>
              <w:rPr>
                <w:b/>
              </w:rPr>
              <w:t xml:space="preserve">PLARIDEL      </w:t>
            </w:r>
            <w:r>
              <w:t xml:space="preserve">           </w:t>
            </w:r>
            <w:r>
              <w:rPr>
                <w:lang w:val="en-PH"/>
              </w:rPr>
              <w:t xml:space="preserve">                    </w:t>
            </w:r>
            <w:r>
              <w:t xml:space="preserve"> Payroll No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en-PH"/>
              </w:rPr>
              <w:t xml:space="preserve"> 202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lang w:val="en-PH"/>
              </w:rPr>
              <w:t>-0</w:t>
            </w:r>
            <w:r w:rsidR="00087439">
              <w:rPr>
                <w:b/>
                <w:bCs/>
              </w:rPr>
              <w:t>7</w:t>
            </w:r>
            <w:r>
              <w:rPr>
                <w:b/>
                <w:bCs/>
                <w:lang w:val="en-PH"/>
              </w:rPr>
              <w:t>-00</w:t>
            </w:r>
            <w:r w:rsidR="00087439">
              <w:rPr>
                <w:b/>
                <w:bCs/>
              </w:rPr>
              <w:t>5</w:t>
            </w:r>
          </w:p>
          <w:p w:rsidR="003D5860" w:rsidRDefault="00A03509">
            <w:pPr>
              <w:spacing w:after="0" w:line="240" w:lineRule="auto"/>
            </w:pPr>
            <w:r>
              <w:t xml:space="preserve">Tel. No.:                                                                                                           Province               :            </w:t>
            </w:r>
            <w:r>
              <w:rPr>
                <w:b/>
              </w:rPr>
              <w:t>QUEZON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No.</w:t>
            </w:r>
          </w:p>
        </w:tc>
        <w:tc>
          <w:tcPr>
            <w:tcW w:w="4847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NAME</w:t>
            </w:r>
          </w:p>
        </w:tc>
        <w:tc>
          <w:tcPr>
            <w:tcW w:w="3260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POSITION</w:t>
            </w:r>
          </w:p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Net. Amount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Due</w:t>
            </w:r>
          </w:p>
        </w:tc>
        <w:tc>
          <w:tcPr>
            <w:tcW w:w="4819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Signature of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Recipient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47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3260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19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Jasmine V. </w:t>
            </w:r>
            <w:proofErr w:type="spellStart"/>
            <w:r>
              <w:rPr>
                <w:sz w:val="24"/>
                <w:szCs w:val="24"/>
              </w:rPr>
              <w:t>Niere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Alyssa B. Arsenal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Nina </w:t>
            </w:r>
            <w:proofErr w:type="spellStart"/>
            <w:r>
              <w:rPr>
                <w:sz w:val="24"/>
                <w:szCs w:val="24"/>
              </w:rPr>
              <w:t>Nikol</w:t>
            </w:r>
            <w:proofErr w:type="spellEnd"/>
            <w:r>
              <w:rPr>
                <w:sz w:val="24"/>
                <w:szCs w:val="24"/>
              </w:rPr>
              <w:t xml:space="preserve"> B. Oriel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Jan </w:t>
            </w:r>
            <w:proofErr w:type="spellStart"/>
            <w:r>
              <w:rPr>
                <w:sz w:val="24"/>
                <w:szCs w:val="24"/>
              </w:rPr>
              <w:t>Dex</w:t>
            </w:r>
            <w:proofErr w:type="spellEnd"/>
            <w:r>
              <w:rPr>
                <w:sz w:val="24"/>
                <w:szCs w:val="24"/>
              </w:rPr>
              <w:t xml:space="preserve"> Milliard F. </w:t>
            </w:r>
            <w:proofErr w:type="spellStart"/>
            <w:r>
              <w:rPr>
                <w:sz w:val="24"/>
                <w:szCs w:val="24"/>
              </w:rPr>
              <w:t>Valonzo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Baby </w:t>
            </w:r>
            <w:proofErr w:type="spellStart"/>
            <w:r>
              <w:rPr>
                <w:sz w:val="24"/>
                <w:szCs w:val="24"/>
              </w:rPr>
              <w:t>Camba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Michael Joseph R. </w:t>
            </w:r>
            <w:proofErr w:type="spellStart"/>
            <w:r>
              <w:rPr>
                <w:sz w:val="24"/>
                <w:szCs w:val="24"/>
              </w:rPr>
              <w:t>Yraola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Mark James B. </w:t>
            </w:r>
            <w:proofErr w:type="spellStart"/>
            <w:r>
              <w:rPr>
                <w:sz w:val="24"/>
                <w:szCs w:val="24"/>
              </w:rPr>
              <w:t>Sarsaba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Councilor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Isabel </w:t>
            </w:r>
            <w:proofErr w:type="spellStart"/>
            <w:r>
              <w:rPr>
                <w:sz w:val="24"/>
                <w:szCs w:val="24"/>
              </w:rPr>
              <w:t>Maryniza</w:t>
            </w:r>
            <w:proofErr w:type="spellEnd"/>
            <w:r>
              <w:rPr>
                <w:sz w:val="24"/>
                <w:szCs w:val="24"/>
              </w:rPr>
              <w:t xml:space="preserve"> A. </w:t>
            </w:r>
            <w:proofErr w:type="spellStart"/>
            <w:r>
              <w:rPr>
                <w:sz w:val="24"/>
                <w:szCs w:val="24"/>
              </w:rPr>
              <w:t>Hita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>SK Secretary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Armelyn</w:t>
            </w:r>
            <w:proofErr w:type="spellEnd"/>
            <w:r>
              <w:rPr>
                <w:sz w:val="24"/>
                <w:szCs w:val="24"/>
              </w:rPr>
              <w:t xml:space="preserve"> G. </w:t>
            </w:r>
            <w:proofErr w:type="spellStart"/>
            <w:r>
              <w:rPr>
                <w:sz w:val="24"/>
                <w:szCs w:val="24"/>
              </w:rPr>
              <w:t>Bonozo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</w:t>
            </w:r>
            <w:proofErr w:type="spellEnd"/>
            <w:r>
              <w:rPr>
                <w:sz w:val="24"/>
                <w:szCs w:val="24"/>
              </w:rPr>
              <w:t xml:space="preserve"> Treasurer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7,722.00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b/>
                <w:sz w:val="28"/>
                <w:szCs w:val="28"/>
                <w:lang w:val="en-PH"/>
              </w:rPr>
            </w:pPr>
          </w:p>
        </w:tc>
        <w:tc>
          <w:tcPr>
            <w:tcW w:w="15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5495" w:type="dxa"/>
            <w:gridSpan w:val="2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rPr>
                <w:b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Existence of available appropriation for the charges/expenses indicated above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 :         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 : </w:t>
            </w:r>
            <w:r>
              <w:rPr>
                <w:b/>
                <w:sz w:val="18"/>
                <w:szCs w:val="18"/>
                <w:u w:val="single"/>
              </w:rPr>
              <w:t xml:space="preserve">Michael Joseph R.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Yraola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  </w:t>
            </w:r>
            <w:r>
              <w:rPr>
                <w:sz w:val="16"/>
                <w:szCs w:val="16"/>
                <w:u w:val="single"/>
              </w:rPr>
              <w:t>Chairman Committee on Appropriations</w:t>
            </w:r>
          </w:p>
          <w:p w:rsidR="003D5860" w:rsidRDefault="00A03509" w:rsidP="003D54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Date :     </w:t>
            </w:r>
            <w:r>
              <w:rPr>
                <w:sz w:val="16"/>
                <w:szCs w:val="16"/>
                <w:lang w:val="en-PH"/>
              </w:rPr>
              <w:t xml:space="preserve">             </w:t>
            </w:r>
            <w:r w:rsidR="00087439">
              <w:rPr>
                <w:sz w:val="16"/>
                <w:szCs w:val="16"/>
                <w:lang w:val="en-PH"/>
              </w:rPr>
              <w:t>07</w:t>
            </w:r>
            <w:r w:rsidR="003750DE">
              <w:rPr>
                <w:sz w:val="16"/>
                <w:szCs w:val="16"/>
                <w:lang w:val="en-PH"/>
              </w:rPr>
              <w:t>-</w:t>
            </w:r>
            <w:r w:rsidR="00087439">
              <w:rPr>
                <w:sz w:val="16"/>
                <w:szCs w:val="16"/>
                <w:lang w:val="en-PH"/>
              </w:rPr>
              <w:t>21</w:t>
            </w:r>
            <w:r>
              <w:rPr>
                <w:sz w:val="16"/>
                <w:szCs w:val="16"/>
                <w:lang w:val="en-PH"/>
              </w:rPr>
              <w:t>-202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3402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Funds (Cash) Available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Signature:        _______________________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Printed Name</w:t>
            </w:r>
            <w:r>
              <w:rPr>
                <w:bCs/>
                <w:sz w:val="16"/>
                <w:szCs w:val="16"/>
              </w:rPr>
              <w:t>: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</w:t>
            </w:r>
            <w:proofErr w:type="spellStart"/>
            <w:r>
              <w:rPr>
                <w:sz w:val="16"/>
                <w:szCs w:val="16"/>
                <w:u w:val="single"/>
              </w:rPr>
              <w:t>Sk</w:t>
            </w:r>
            <w:proofErr w:type="spellEnd"/>
            <w:r>
              <w:rPr>
                <w:sz w:val="16"/>
                <w:szCs w:val="16"/>
                <w:u w:val="single"/>
              </w:rPr>
              <w:t xml:space="preserve"> Treasurer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  <w:r>
              <w:rPr>
                <w:sz w:val="16"/>
                <w:szCs w:val="16"/>
              </w:rPr>
              <w:t xml:space="preserve">Date:                 </w:t>
            </w:r>
            <w:r w:rsidR="00087439">
              <w:rPr>
                <w:sz w:val="16"/>
                <w:szCs w:val="16"/>
                <w:lang w:val="en-PH"/>
              </w:rPr>
              <w:t>07-21-202</w:t>
            </w:r>
            <w:r w:rsidR="00087439">
              <w:rPr>
                <w:sz w:val="16"/>
                <w:szCs w:val="16"/>
              </w:rPr>
              <w:t>5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C .</w:t>
            </w:r>
            <w:proofErr w:type="gramEnd"/>
            <w:r>
              <w:rPr>
                <w:b/>
                <w:sz w:val="16"/>
                <w:szCs w:val="16"/>
              </w:rPr>
              <w:t xml:space="preserve"> Certified:</w:t>
            </w:r>
          </w:p>
          <w:p w:rsidR="003D5860" w:rsidRDefault="003D586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As to validity, propriety, and legality 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Approved: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For Payment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 </w:t>
            </w:r>
            <w:r>
              <w:rPr>
                <w:b/>
                <w:sz w:val="18"/>
                <w:szCs w:val="18"/>
                <w:u w:val="single"/>
              </w:rPr>
              <w:t xml:space="preserve">Claire C.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Saavedra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 </w:t>
            </w:r>
            <w:r>
              <w:rPr>
                <w:sz w:val="16"/>
                <w:szCs w:val="16"/>
                <w:u w:val="single"/>
              </w:rPr>
              <w:t>SK Chairperson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 </w:t>
            </w:r>
            <w:r>
              <w:rPr>
                <w:sz w:val="16"/>
                <w:szCs w:val="16"/>
                <w:lang w:val="en-PH"/>
              </w:rPr>
              <w:t xml:space="preserve">  </w:t>
            </w:r>
            <w:r>
              <w:rPr>
                <w:sz w:val="16"/>
                <w:szCs w:val="16"/>
              </w:rPr>
              <w:t xml:space="preserve"> </w:t>
            </w:r>
            <w:r w:rsidR="00087439">
              <w:rPr>
                <w:sz w:val="16"/>
                <w:szCs w:val="16"/>
                <w:lang w:val="en-PH"/>
              </w:rPr>
              <w:t>07-21-202</w:t>
            </w:r>
            <w:r w:rsidR="00087439">
              <w:rPr>
                <w:sz w:val="16"/>
                <w:szCs w:val="16"/>
              </w:rPr>
              <w:t>5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D.  Paid by: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 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</w:t>
            </w:r>
            <w:r>
              <w:rPr>
                <w:sz w:val="16"/>
                <w:szCs w:val="16"/>
                <w:u w:val="single"/>
              </w:rPr>
              <w:t>SK Treasurer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</w:t>
            </w:r>
            <w:r>
              <w:rPr>
                <w:sz w:val="16"/>
                <w:szCs w:val="16"/>
                <w:lang w:val="en-PH"/>
              </w:rPr>
              <w:t xml:space="preserve">   </w:t>
            </w:r>
            <w:r w:rsidR="00087439">
              <w:rPr>
                <w:sz w:val="16"/>
                <w:szCs w:val="16"/>
                <w:lang w:val="en-PH"/>
              </w:rPr>
              <w:t>07-21-202</w:t>
            </w:r>
            <w:r w:rsidR="00087439">
              <w:rPr>
                <w:sz w:val="16"/>
                <w:szCs w:val="16"/>
              </w:rPr>
              <w:t>5</w:t>
            </w:r>
          </w:p>
        </w:tc>
      </w:tr>
    </w:tbl>
    <w:p w:rsidR="003D5860" w:rsidRDefault="003D5860">
      <w:pPr>
        <w:spacing w:after="0" w:line="240" w:lineRule="auto"/>
      </w:pPr>
    </w:p>
    <w:sectPr w:rsidR="003D5860" w:rsidSect="003D5860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22F3" w:rsidRDefault="001722F3">
      <w:pPr>
        <w:spacing w:line="240" w:lineRule="auto"/>
      </w:pPr>
      <w:r>
        <w:separator/>
      </w:r>
    </w:p>
  </w:endnote>
  <w:endnote w:type="continuationSeparator" w:id="0">
    <w:p w:rsidR="001722F3" w:rsidRDefault="00172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haroni">
    <w:altName w:val="Segoe Print"/>
    <w:charset w:val="B1"/>
    <w:family w:val="auto"/>
    <w:pitch w:val="default"/>
    <w:sig w:usb0="00000000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22F3" w:rsidRDefault="001722F3">
      <w:pPr>
        <w:spacing w:after="0"/>
      </w:pPr>
      <w:r>
        <w:separator/>
      </w:r>
    </w:p>
  </w:footnote>
  <w:footnote w:type="continuationSeparator" w:id="0">
    <w:p w:rsidR="001722F3" w:rsidRDefault="001722F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722F3"/>
    <w:rsid w:val="000066B4"/>
    <w:rsid w:val="00006736"/>
    <w:rsid w:val="00016692"/>
    <w:rsid w:val="000365C1"/>
    <w:rsid w:val="00050501"/>
    <w:rsid w:val="00053620"/>
    <w:rsid w:val="000546B3"/>
    <w:rsid w:val="00056CE6"/>
    <w:rsid w:val="00067C4E"/>
    <w:rsid w:val="0007700F"/>
    <w:rsid w:val="00084E87"/>
    <w:rsid w:val="00087439"/>
    <w:rsid w:val="000A69E4"/>
    <w:rsid w:val="000B23F9"/>
    <w:rsid w:val="000B4A1C"/>
    <w:rsid w:val="000C64E1"/>
    <w:rsid w:val="000E03E1"/>
    <w:rsid w:val="0010090C"/>
    <w:rsid w:val="001030D4"/>
    <w:rsid w:val="00105BB0"/>
    <w:rsid w:val="00106343"/>
    <w:rsid w:val="0011418A"/>
    <w:rsid w:val="00117AAE"/>
    <w:rsid w:val="0013545F"/>
    <w:rsid w:val="001371BB"/>
    <w:rsid w:val="001407BC"/>
    <w:rsid w:val="0014485D"/>
    <w:rsid w:val="00170234"/>
    <w:rsid w:val="001722F3"/>
    <w:rsid w:val="001A101A"/>
    <w:rsid w:val="001A2D3F"/>
    <w:rsid w:val="001A6667"/>
    <w:rsid w:val="001B21C5"/>
    <w:rsid w:val="001B300D"/>
    <w:rsid w:val="001C0C64"/>
    <w:rsid w:val="001C507D"/>
    <w:rsid w:val="001E6656"/>
    <w:rsid w:val="001F0252"/>
    <w:rsid w:val="001F0F42"/>
    <w:rsid w:val="001F769D"/>
    <w:rsid w:val="001F776A"/>
    <w:rsid w:val="0020272C"/>
    <w:rsid w:val="00211C43"/>
    <w:rsid w:val="00230A32"/>
    <w:rsid w:val="00232574"/>
    <w:rsid w:val="0024155A"/>
    <w:rsid w:val="00251DF3"/>
    <w:rsid w:val="00260899"/>
    <w:rsid w:val="002669DB"/>
    <w:rsid w:val="00272FE5"/>
    <w:rsid w:val="00290B43"/>
    <w:rsid w:val="002A16A3"/>
    <w:rsid w:val="002A4883"/>
    <w:rsid w:val="002B6465"/>
    <w:rsid w:val="002C037C"/>
    <w:rsid w:val="002C74BC"/>
    <w:rsid w:val="002D5727"/>
    <w:rsid w:val="002E141E"/>
    <w:rsid w:val="002E2536"/>
    <w:rsid w:val="002E41C0"/>
    <w:rsid w:val="002E56C6"/>
    <w:rsid w:val="002F47E0"/>
    <w:rsid w:val="002F63C0"/>
    <w:rsid w:val="00306171"/>
    <w:rsid w:val="00306C13"/>
    <w:rsid w:val="003078FB"/>
    <w:rsid w:val="003107E9"/>
    <w:rsid w:val="003130EB"/>
    <w:rsid w:val="0032344B"/>
    <w:rsid w:val="00336EDA"/>
    <w:rsid w:val="00340589"/>
    <w:rsid w:val="00352F7E"/>
    <w:rsid w:val="00365E0E"/>
    <w:rsid w:val="003750DE"/>
    <w:rsid w:val="00380CC7"/>
    <w:rsid w:val="00381F16"/>
    <w:rsid w:val="003864E7"/>
    <w:rsid w:val="0039302F"/>
    <w:rsid w:val="003B678A"/>
    <w:rsid w:val="003C03D9"/>
    <w:rsid w:val="003C0E1D"/>
    <w:rsid w:val="003C369A"/>
    <w:rsid w:val="003D5471"/>
    <w:rsid w:val="003D5860"/>
    <w:rsid w:val="003E1F33"/>
    <w:rsid w:val="003E5FF4"/>
    <w:rsid w:val="003F360D"/>
    <w:rsid w:val="003F3C1A"/>
    <w:rsid w:val="003F4A0B"/>
    <w:rsid w:val="00422196"/>
    <w:rsid w:val="00423147"/>
    <w:rsid w:val="004841D4"/>
    <w:rsid w:val="0049540E"/>
    <w:rsid w:val="004A3D6A"/>
    <w:rsid w:val="004A6C41"/>
    <w:rsid w:val="004C5641"/>
    <w:rsid w:val="004C7703"/>
    <w:rsid w:val="004D4A66"/>
    <w:rsid w:val="004D7382"/>
    <w:rsid w:val="004E01FE"/>
    <w:rsid w:val="004E7D0D"/>
    <w:rsid w:val="004F29F1"/>
    <w:rsid w:val="004F51BA"/>
    <w:rsid w:val="00513E33"/>
    <w:rsid w:val="005140E4"/>
    <w:rsid w:val="00525FAE"/>
    <w:rsid w:val="0053690F"/>
    <w:rsid w:val="00542372"/>
    <w:rsid w:val="00557238"/>
    <w:rsid w:val="00561117"/>
    <w:rsid w:val="005613A7"/>
    <w:rsid w:val="0056329C"/>
    <w:rsid w:val="00564D90"/>
    <w:rsid w:val="005660EC"/>
    <w:rsid w:val="00567B00"/>
    <w:rsid w:val="00570380"/>
    <w:rsid w:val="00571DF1"/>
    <w:rsid w:val="00573560"/>
    <w:rsid w:val="00574A77"/>
    <w:rsid w:val="005758BC"/>
    <w:rsid w:val="0058632D"/>
    <w:rsid w:val="00595F58"/>
    <w:rsid w:val="005A0D4C"/>
    <w:rsid w:val="005B2A17"/>
    <w:rsid w:val="005B534F"/>
    <w:rsid w:val="005D1D0E"/>
    <w:rsid w:val="005F1C4E"/>
    <w:rsid w:val="00606C2F"/>
    <w:rsid w:val="0061370A"/>
    <w:rsid w:val="00614F68"/>
    <w:rsid w:val="0061704C"/>
    <w:rsid w:val="006302E3"/>
    <w:rsid w:val="00644EE3"/>
    <w:rsid w:val="00667BB3"/>
    <w:rsid w:val="00672BAE"/>
    <w:rsid w:val="00675842"/>
    <w:rsid w:val="0067619B"/>
    <w:rsid w:val="00680350"/>
    <w:rsid w:val="006818C0"/>
    <w:rsid w:val="006A6DE6"/>
    <w:rsid w:val="006B1A19"/>
    <w:rsid w:val="006B471B"/>
    <w:rsid w:val="006C23D9"/>
    <w:rsid w:val="006D3089"/>
    <w:rsid w:val="006D3E9D"/>
    <w:rsid w:val="006F03FF"/>
    <w:rsid w:val="006F58DC"/>
    <w:rsid w:val="00721AA5"/>
    <w:rsid w:val="00724AEF"/>
    <w:rsid w:val="00733E1E"/>
    <w:rsid w:val="00734E05"/>
    <w:rsid w:val="00736201"/>
    <w:rsid w:val="00740530"/>
    <w:rsid w:val="00740D97"/>
    <w:rsid w:val="00744793"/>
    <w:rsid w:val="00752C0E"/>
    <w:rsid w:val="007648AF"/>
    <w:rsid w:val="007653FB"/>
    <w:rsid w:val="00771C4A"/>
    <w:rsid w:val="00786844"/>
    <w:rsid w:val="007878AF"/>
    <w:rsid w:val="007B511C"/>
    <w:rsid w:val="007B6E79"/>
    <w:rsid w:val="007C0C86"/>
    <w:rsid w:val="007C2937"/>
    <w:rsid w:val="007C797B"/>
    <w:rsid w:val="007D066D"/>
    <w:rsid w:val="007E19F1"/>
    <w:rsid w:val="007F05FA"/>
    <w:rsid w:val="007F212A"/>
    <w:rsid w:val="007F2192"/>
    <w:rsid w:val="007F4114"/>
    <w:rsid w:val="00807C7F"/>
    <w:rsid w:val="00811740"/>
    <w:rsid w:val="00814351"/>
    <w:rsid w:val="008217E5"/>
    <w:rsid w:val="00825818"/>
    <w:rsid w:val="00826CA0"/>
    <w:rsid w:val="00837371"/>
    <w:rsid w:val="00840724"/>
    <w:rsid w:val="00842D3D"/>
    <w:rsid w:val="008536D7"/>
    <w:rsid w:val="00855D34"/>
    <w:rsid w:val="00865FE6"/>
    <w:rsid w:val="0087358A"/>
    <w:rsid w:val="00881BA6"/>
    <w:rsid w:val="008825AB"/>
    <w:rsid w:val="00884759"/>
    <w:rsid w:val="00891A54"/>
    <w:rsid w:val="008920A7"/>
    <w:rsid w:val="008A5DFA"/>
    <w:rsid w:val="008B323D"/>
    <w:rsid w:val="008C1B91"/>
    <w:rsid w:val="008C3B03"/>
    <w:rsid w:val="008D1230"/>
    <w:rsid w:val="008D187A"/>
    <w:rsid w:val="008D366E"/>
    <w:rsid w:val="008F0895"/>
    <w:rsid w:val="008F0BD3"/>
    <w:rsid w:val="008F77E6"/>
    <w:rsid w:val="009042C2"/>
    <w:rsid w:val="009073AF"/>
    <w:rsid w:val="00935DA3"/>
    <w:rsid w:val="00941275"/>
    <w:rsid w:val="00952E26"/>
    <w:rsid w:val="00953B4B"/>
    <w:rsid w:val="00955B59"/>
    <w:rsid w:val="009561E5"/>
    <w:rsid w:val="00967394"/>
    <w:rsid w:val="0098534A"/>
    <w:rsid w:val="009A5E83"/>
    <w:rsid w:val="009B6E7D"/>
    <w:rsid w:val="009B7F16"/>
    <w:rsid w:val="009C5846"/>
    <w:rsid w:val="009C67D7"/>
    <w:rsid w:val="009D10E2"/>
    <w:rsid w:val="009D112E"/>
    <w:rsid w:val="009E2583"/>
    <w:rsid w:val="009E26C0"/>
    <w:rsid w:val="009F3ECD"/>
    <w:rsid w:val="00A03509"/>
    <w:rsid w:val="00A05368"/>
    <w:rsid w:val="00A10B87"/>
    <w:rsid w:val="00A14CAD"/>
    <w:rsid w:val="00A348E4"/>
    <w:rsid w:val="00A45F84"/>
    <w:rsid w:val="00A551CD"/>
    <w:rsid w:val="00A61667"/>
    <w:rsid w:val="00A63706"/>
    <w:rsid w:val="00A672F9"/>
    <w:rsid w:val="00A746B6"/>
    <w:rsid w:val="00A7598B"/>
    <w:rsid w:val="00A91C34"/>
    <w:rsid w:val="00A93FB7"/>
    <w:rsid w:val="00AB3FF5"/>
    <w:rsid w:val="00AB421A"/>
    <w:rsid w:val="00AD7516"/>
    <w:rsid w:val="00AF4BCA"/>
    <w:rsid w:val="00AF5344"/>
    <w:rsid w:val="00B07D7F"/>
    <w:rsid w:val="00B16719"/>
    <w:rsid w:val="00B304E5"/>
    <w:rsid w:val="00B45204"/>
    <w:rsid w:val="00B561C2"/>
    <w:rsid w:val="00B56561"/>
    <w:rsid w:val="00B5658D"/>
    <w:rsid w:val="00B60980"/>
    <w:rsid w:val="00B83005"/>
    <w:rsid w:val="00BA04BB"/>
    <w:rsid w:val="00BA395F"/>
    <w:rsid w:val="00BB0752"/>
    <w:rsid w:val="00BB383C"/>
    <w:rsid w:val="00BB56C5"/>
    <w:rsid w:val="00BD5B48"/>
    <w:rsid w:val="00BD695C"/>
    <w:rsid w:val="00BD7A67"/>
    <w:rsid w:val="00BE4B79"/>
    <w:rsid w:val="00BE6DD2"/>
    <w:rsid w:val="00C02E57"/>
    <w:rsid w:val="00C04D61"/>
    <w:rsid w:val="00C27AD1"/>
    <w:rsid w:val="00C30ECE"/>
    <w:rsid w:val="00C31245"/>
    <w:rsid w:val="00C31706"/>
    <w:rsid w:val="00C520BD"/>
    <w:rsid w:val="00C52BAF"/>
    <w:rsid w:val="00C933E3"/>
    <w:rsid w:val="00C94855"/>
    <w:rsid w:val="00C95F28"/>
    <w:rsid w:val="00C97273"/>
    <w:rsid w:val="00CB538B"/>
    <w:rsid w:val="00CE0564"/>
    <w:rsid w:val="00CE5D8C"/>
    <w:rsid w:val="00CE6AE1"/>
    <w:rsid w:val="00CF038B"/>
    <w:rsid w:val="00CF1BAC"/>
    <w:rsid w:val="00D140EC"/>
    <w:rsid w:val="00D14A80"/>
    <w:rsid w:val="00D20B4D"/>
    <w:rsid w:val="00D34193"/>
    <w:rsid w:val="00D40FA9"/>
    <w:rsid w:val="00D410FC"/>
    <w:rsid w:val="00D621FA"/>
    <w:rsid w:val="00D71B63"/>
    <w:rsid w:val="00D71ED3"/>
    <w:rsid w:val="00D95551"/>
    <w:rsid w:val="00DA0714"/>
    <w:rsid w:val="00DA5A51"/>
    <w:rsid w:val="00DB3D08"/>
    <w:rsid w:val="00DC466A"/>
    <w:rsid w:val="00DC4739"/>
    <w:rsid w:val="00DC738F"/>
    <w:rsid w:val="00DE455E"/>
    <w:rsid w:val="00DF1121"/>
    <w:rsid w:val="00DF2CA7"/>
    <w:rsid w:val="00DF332B"/>
    <w:rsid w:val="00E20929"/>
    <w:rsid w:val="00E25E28"/>
    <w:rsid w:val="00E26B57"/>
    <w:rsid w:val="00E338DA"/>
    <w:rsid w:val="00E3470C"/>
    <w:rsid w:val="00E41A80"/>
    <w:rsid w:val="00E43A9C"/>
    <w:rsid w:val="00E508F5"/>
    <w:rsid w:val="00E56E2B"/>
    <w:rsid w:val="00E67415"/>
    <w:rsid w:val="00E96161"/>
    <w:rsid w:val="00EB527B"/>
    <w:rsid w:val="00EC4D0F"/>
    <w:rsid w:val="00ED1B28"/>
    <w:rsid w:val="00ED2141"/>
    <w:rsid w:val="00ED5877"/>
    <w:rsid w:val="00ED7B17"/>
    <w:rsid w:val="00EF313D"/>
    <w:rsid w:val="00F005AD"/>
    <w:rsid w:val="00F1534D"/>
    <w:rsid w:val="00F15936"/>
    <w:rsid w:val="00F20DA4"/>
    <w:rsid w:val="00F33284"/>
    <w:rsid w:val="00F4778D"/>
    <w:rsid w:val="00F52961"/>
    <w:rsid w:val="00F65D82"/>
    <w:rsid w:val="00F94226"/>
    <w:rsid w:val="00FA0B79"/>
    <w:rsid w:val="00FA25AF"/>
    <w:rsid w:val="00FA42DF"/>
    <w:rsid w:val="00FA4E6E"/>
    <w:rsid w:val="00FB3014"/>
    <w:rsid w:val="00FC169C"/>
    <w:rsid w:val="00FC5F02"/>
    <w:rsid w:val="00FD4CFB"/>
    <w:rsid w:val="00FF0571"/>
    <w:rsid w:val="01820BAA"/>
    <w:rsid w:val="01961591"/>
    <w:rsid w:val="029577DE"/>
    <w:rsid w:val="068B2A44"/>
    <w:rsid w:val="07D13D24"/>
    <w:rsid w:val="0EC1571A"/>
    <w:rsid w:val="119E315C"/>
    <w:rsid w:val="12F64E2B"/>
    <w:rsid w:val="16D95AE3"/>
    <w:rsid w:val="18560FC8"/>
    <w:rsid w:val="18F97F13"/>
    <w:rsid w:val="1B09565B"/>
    <w:rsid w:val="20D858D7"/>
    <w:rsid w:val="23030D01"/>
    <w:rsid w:val="23D145DB"/>
    <w:rsid w:val="245E1678"/>
    <w:rsid w:val="2F4677ED"/>
    <w:rsid w:val="304E492C"/>
    <w:rsid w:val="333116A3"/>
    <w:rsid w:val="35897F1F"/>
    <w:rsid w:val="35D6475A"/>
    <w:rsid w:val="375A14D4"/>
    <w:rsid w:val="37F87A8A"/>
    <w:rsid w:val="3A79016F"/>
    <w:rsid w:val="3B0D31F9"/>
    <w:rsid w:val="3D517397"/>
    <w:rsid w:val="42742C2D"/>
    <w:rsid w:val="474D06E0"/>
    <w:rsid w:val="498401CB"/>
    <w:rsid w:val="49EC579F"/>
    <w:rsid w:val="4C1771D7"/>
    <w:rsid w:val="4D21256E"/>
    <w:rsid w:val="4E452615"/>
    <w:rsid w:val="501369D7"/>
    <w:rsid w:val="51A7704A"/>
    <w:rsid w:val="527B5D4A"/>
    <w:rsid w:val="57AD7962"/>
    <w:rsid w:val="5A3903F1"/>
    <w:rsid w:val="5A645D28"/>
    <w:rsid w:val="5B0C0C25"/>
    <w:rsid w:val="614E35F5"/>
    <w:rsid w:val="663D54BA"/>
    <w:rsid w:val="67B055A4"/>
    <w:rsid w:val="6F4D0C8F"/>
    <w:rsid w:val="70873396"/>
    <w:rsid w:val="71E300B2"/>
    <w:rsid w:val="740B7BF7"/>
    <w:rsid w:val="741B60BD"/>
    <w:rsid w:val="75EB323E"/>
    <w:rsid w:val="790776CC"/>
    <w:rsid w:val="79843A25"/>
    <w:rsid w:val="7A772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Batang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6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sid w:val="003D586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sid w:val="003D58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D586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D5860"/>
  </w:style>
  <w:style w:type="character" w:customStyle="1" w:styleId="FooterChar">
    <w:name w:val="Footer Char"/>
    <w:basedOn w:val="DefaultParagraphFont"/>
    <w:link w:val="Footer"/>
    <w:uiPriority w:val="99"/>
    <w:qFormat/>
    <w:rsid w:val="003D5860"/>
  </w:style>
  <w:style w:type="paragraph" w:styleId="ListParagraph">
    <w:name w:val="List Paragraph"/>
    <w:basedOn w:val="Normal"/>
    <w:uiPriority w:val="99"/>
    <w:qFormat/>
    <w:rsid w:val="003D58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NUS\Documents\JUNE%20PAYROLL%20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E06CC-E645-4138-8ABF-66E481F48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JUNE PAYROLL 2025</Template>
  <TotalTime>12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1</cp:revision>
  <cp:lastPrinted>2025-05-19T08:28:00Z</cp:lastPrinted>
  <dcterms:created xsi:type="dcterms:W3CDTF">2025-07-21T03:40:00Z</dcterms:created>
  <dcterms:modified xsi:type="dcterms:W3CDTF">2025-07-21T04:04:00Z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71844BD5887149DFB61C47D1366E4E8C_13</vt:lpwstr>
  </property>
</Properties>
</file>