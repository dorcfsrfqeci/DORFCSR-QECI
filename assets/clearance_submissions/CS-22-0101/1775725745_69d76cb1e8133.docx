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60" w:rsidRDefault="00A03509">
      <w:pPr>
        <w:spacing w:after="0" w:line="240" w:lineRule="auto"/>
      </w:pPr>
      <w:r>
        <w:t xml:space="preserve"> </w:t>
      </w:r>
    </w:p>
    <w:tbl>
      <w:tblPr>
        <w:tblStyle w:val="TableGrid"/>
        <w:tblW w:w="17071" w:type="dxa"/>
        <w:tblLayout w:type="fixed"/>
        <w:tblLook w:val="04A0"/>
      </w:tblPr>
      <w:tblGrid>
        <w:gridCol w:w="648"/>
        <w:gridCol w:w="4847"/>
        <w:gridCol w:w="3260"/>
        <w:gridCol w:w="142"/>
        <w:gridCol w:w="1843"/>
        <w:gridCol w:w="1275"/>
        <w:gridCol w:w="3544"/>
        <w:gridCol w:w="1512"/>
      </w:tblGrid>
      <w:tr w:rsidR="003D5860">
        <w:trPr>
          <w:gridAfter w:val="1"/>
          <w:wAfter w:w="1512" w:type="dxa"/>
        </w:trPr>
        <w:tc>
          <w:tcPr>
            <w:tcW w:w="15559" w:type="dxa"/>
            <w:gridSpan w:val="7"/>
          </w:tcPr>
          <w:p w:rsidR="003D5860" w:rsidRDefault="003D5860">
            <w:pPr>
              <w:spacing w:after="0" w:line="240" w:lineRule="auto"/>
              <w:jc w:val="both"/>
              <w:rPr>
                <w:b/>
                <w:bCs/>
                <w:lang w:val="en-PH"/>
              </w:rPr>
            </w:pPr>
          </w:p>
          <w:p w:rsidR="003D5860" w:rsidRDefault="003D5860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3D5860" w:rsidRDefault="003D5860">
            <w:pPr>
              <w:spacing w:after="0" w:line="240" w:lineRule="auto"/>
              <w:jc w:val="center"/>
              <w:rPr>
                <w:b/>
                <w:bCs/>
                <w:lang w:val="en-PH"/>
              </w:rPr>
            </w:pPr>
          </w:p>
          <w:p w:rsidR="003D5860" w:rsidRDefault="00A03509">
            <w:pPr>
              <w:spacing w:after="0" w:line="240" w:lineRule="auto"/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PAYROLL</w:t>
            </w:r>
          </w:p>
          <w:p w:rsidR="003D5860" w:rsidRDefault="000565AA">
            <w:pPr>
              <w:spacing w:after="0" w:line="24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January</w:t>
            </w:r>
            <w:r w:rsidR="00C83B0E">
              <w:rPr>
                <w:b/>
                <w:bCs/>
                <w:u w:val="single"/>
              </w:rPr>
              <w:t xml:space="preserve">, </w:t>
            </w:r>
            <w:r w:rsidR="00A03509">
              <w:rPr>
                <w:b/>
                <w:bCs/>
                <w:u w:val="single"/>
                <w:lang w:val="en-PH"/>
              </w:rPr>
              <w:t>202</w:t>
            </w:r>
            <w:r>
              <w:rPr>
                <w:b/>
                <w:bCs/>
                <w:u w:val="single"/>
              </w:rPr>
              <w:t>6</w:t>
            </w:r>
          </w:p>
          <w:p w:rsidR="003D5860" w:rsidRDefault="00A03509">
            <w:pPr>
              <w:spacing w:after="0" w:line="240" w:lineRule="auto"/>
              <w:jc w:val="center"/>
              <w:rPr>
                <w:lang w:val="en-PH"/>
              </w:rPr>
            </w:pPr>
            <w:r>
              <w:rPr>
                <w:lang w:val="en-PH"/>
              </w:rPr>
              <w:t>(Period C</w:t>
            </w:r>
            <w:bookmarkStart w:id="0" w:name="_GoBack"/>
            <w:bookmarkEnd w:id="0"/>
            <w:r>
              <w:rPr>
                <w:lang w:val="en-PH"/>
              </w:rPr>
              <w:t>overed)</w:t>
            </w:r>
          </w:p>
          <w:p w:rsidR="003D5860" w:rsidRDefault="00A03509">
            <w:pPr>
              <w:spacing w:after="0" w:line="240" w:lineRule="auto"/>
            </w:pPr>
            <w:proofErr w:type="spellStart"/>
            <w:r>
              <w:t>Barangay</w:t>
            </w:r>
            <w:proofErr w:type="spellEnd"/>
            <w:r>
              <w:t xml:space="preserve">:           </w:t>
            </w:r>
            <w:r>
              <w:rPr>
                <w:rFonts w:ascii="Bodoni MT Black" w:hAnsi="Bodoni MT Black" w:cs="Aharoni"/>
              </w:rPr>
              <w:t xml:space="preserve">CONCEPCION       </w:t>
            </w:r>
            <w:r>
              <w:t xml:space="preserve">                                                  City/Municipality:            </w:t>
            </w:r>
            <w:r>
              <w:rPr>
                <w:b/>
              </w:rPr>
              <w:t xml:space="preserve">PLARIDEL      </w:t>
            </w:r>
            <w:r>
              <w:t xml:space="preserve">           </w:t>
            </w:r>
            <w:r>
              <w:rPr>
                <w:lang w:val="en-PH"/>
              </w:rPr>
              <w:t xml:space="preserve">                    </w:t>
            </w:r>
            <w:r>
              <w:t xml:space="preserve"> Payroll No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en-PH"/>
              </w:rPr>
              <w:t xml:space="preserve"> 202</w:t>
            </w:r>
            <w:r w:rsidR="000565AA">
              <w:rPr>
                <w:b/>
                <w:bCs/>
              </w:rPr>
              <w:t>6</w:t>
            </w:r>
            <w:r w:rsidR="000565AA">
              <w:rPr>
                <w:b/>
                <w:bCs/>
                <w:lang w:val="en-PH"/>
              </w:rPr>
              <w:t>-01</w:t>
            </w:r>
            <w:r>
              <w:rPr>
                <w:b/>
                <w:bCs/>
                <w:lang w:val="en-PH"/>
              </w:rPr>
              <w:t>-00</w:t>
            </w:r>
            <w:r w:rsidR="000565AA">
              <w:rPr>
                <w:b/>
                <w:bCs/>
              </w:rPr>
              <w:t>1</w:t>
            </w:r>
          </w:p>
          <w:p w:rsidR="003D5860" w:rsidRDefault="00A03509">
            <w:pPr>
              <w:spacing w:after="0" w:line="240" w:lineRule="auto"/>
            </w:pPr>
            <w:r>
              <w:t xml:space="preserve">Tel. No.:                                                                                                           Province               :            </w:t>
            </w:r>
            <w:r>
              <w:rPr>
                <w:b/>
              </w:rPr>
              <w:t>QUEZON</w:t>
            </w:r>
          </w:p>
        </w:tc>
      </w:tr>
      <w:tr w:rsidR="003D5860">
        <w:trPr>
          <w:gridAfter w:val="1"/>
          <w:wAfter w:w="1512" w:type="dxa"/>
          <w:trHeight w:val="269"/>
        </w:trPr>
        <w:tc>
          <w:tcPr>
            <w:tcW w:w="648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No.</w:t>
            </w:r>
          </w:p>
        </w:tc>
        <w:tc>
          <w:tcPr>
            <w:tcW w:w="4847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NAME</w:t>
            </w:r>
          </w:p>
        </w:tc>
        <w:tc>
          <w:tcPr>
            <w:tcW w:w="3260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POSITION</w:t>
            </w:r>
          </w:p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  <w:vMerge w:val="restart"/>
          </w:tcPr>
          <w:p w:rsidR="003D5860" w:rsidRDefault="00A03509">
            <w:pPr>
              <w:spacing w:after="0" w:line="240" w:lineRule="auto"/>
              <w:jc w:val="center"/>
            </w:pPr>
            <w:r>
              <w:t>Net. Amount</w:t>
            </w:r>
          </w:p>
          <w:p w:rsidR="003D5860" w:rsidRDefault="00A03509">
            <w:pPr>
              <w:spacing w:after="0" w:line="240" w:lineRule="auto"/>
              <w:jc w:val="center"/>
            </w:pPr>
            <w:r>
              <w:t>Due</w:t>
            </w:r>
          </w:p>
        </w:tc>
        <w:tc>
          <w:tcPr>
            <w:tcW w:w="4819" w:type="dxa"/>
            <w:gridSpan w:val="2"/>
            <w:vMerge w:val="restart"/>
          </w:tcPr>
          <w:p w:rsidR="003D5860" w:rsidRDefault="00A03509">
            <w:pPr>
              <w:spacing w:after="0" w:line="240" w:lineRule="auto"/>
              <w:jc w:val="center"/>
            </w:pPr>
            <w:r>
              <w:t>Signature of</w:t>
            </w:r>
          </w:p>
          <w:p w:rsidR="003D5860" w:rsidRDefault="00A03509">
            <w:pPr>
              <w:spacing w:after="0" w:line="240" w:lineRule="auto"/>
              <w:jc w:val="center"/>
            </w:pPr>
            <w:r>
              <w:t>Recipient</w:t>
            </w:r>
          </w:p>
        </w:tc>
      </w:tr>
      <w:tr w:rsidR="003D5860">
        <w:trPr>
          <w:gridAfter w:val="1"/>
          <w:wAfter w:w="1512" w:type="dxa"/>
          <w:trHeight w:val="269"/>
        </w:trPr>
        <w:tc>
          <w:tcPr>
            <w:tcW w:w="648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4847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3260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4819" w:type="dxa"/>
            <w:gridSpan w:val="2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Jasmine V. </w:t>
            </w:r>
            <w:proofErr w:type="spellStart"/>
            <w:r>
              <w:rPr>
                <w:sz w:val="24"/>
                <w:szCs w:val="24"/>
              </w:rPr>
              <w:t>Niere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0565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Alyssa B. Arsenal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Nina </w:t>
            </w:r>
            <w:proofErr w:type="spellStart"/>
            <w:r>
              <w:rPr>
                <w:sz w:val="24"/>
                <w:szCs w:val="24"/>
              </w:rPr>
              <w:t>Nikol</w:t>
            </w:r>
            <w:proofErr w:type="spellEnd"/>
            <w:r>
              <w:rPr>
                <w:sz w:val="24"/>
                <w:szCs w:val="24"/>
              </w:rPr>
              <w:t xml:space="preserve"> B. Oriel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Jan </w:t>
            </w:r>
            <w:proofErr w:type="spellStart"/>
            <w:r>
              <w:rPr>
                <w:sz w:val="24"/>
                <w:szCs w:val="24"/>
              </w:rPr>
              <w:t>Dex</w:t>
            </w:r>
            <w:proofErr w:type="spellEnd"/>
            <w:r>
              <w:rPr>
                <w:sz w:val="24"/>
                <w:szCs w:val="24"/>
              </w:rPr>
              <w:t xml:space="preserve"> Milliard F. </w:t>
            </w:r>
            <w:proofErr w:type="spellStart"/>
            <w:r>
              <w:rPr>
                <w:sz w:val="24"/>
                <w:szCs w:val="24"/>
              </w:rPr>
              <w:t>Valonzo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Baby </w:t>
            </w:r>
            <w:proofErr w:type="spellStart"/>
            <w:r>
              <w:rPr>
                <w:sz w:val="24"/>
                <w:szCs w:val="24"/>
              </w:rPr>
              <w:t>Camba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Michael Joseph R. </w:t>
            </w:r>
            <w:proofErr w:type="spellStart"/>
            <w:r>
              <w:rPr>
                <w:sz w:val="24"/>
                <w:szCs w:val="24"/>
              </w:rPr>
              <w:t>Yraola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Mark James B. </w:t>
            </w:r>
            <w:proofErr w:type="spellStart"/>
            <w:r>
              <w:rPr>
                <w:sz w:val="24"/>
                <w:szCs w:val="24"/>
              </w:rPr>
              <w:t>Sarsaba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Councilor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Isabel </w:t>
            </w:r>
            <w:proofErr w:type="spellStart"/>
            <w:r>
              <w:rPr>
                <w:sz w:val="24"/>
                <w:szCs w:val="24"/>
              </w:rPr>
              <w:t>Maryniza</w:t>
            </w:r>
            <w:proofErr w:type="spellEnd"/>
            <w:r>
              <w:rPr>
                <w:sz w:val="24"/>
                <w:szCs w:val="24"/>
              </w:rPr>
              <w:t xml:space="preserve"> A. </w:t>
            </w:r>
            <w:proofErr w:type="spellStart"/>
            <w:r>
              <w:rPr>
                <w:sz w:val="24"/>
                <w:szCs w:val="24"/>
              </w:rPr>
              <w:t>Hita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>SK Secretary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0565AA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0565AA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Armelyn</w:t>
            </w:r>
            <w:proofErr w:type="spellEnd"/>
            <w:r>
              <w:rPr>
                <w:sz w:val="24"/>
                <w:szCs w:val="24"/>
              </w:rPr>
              <w:t xml:space="preserve"> G. </w:t>
            </w:r>
            <w:proofErr w:type="spellStart"/>
            <w:r>
              <w:rPr>
                <w:sz w:val="24"/>
                <w:szCs w:val="24"/>
              </w:rPr>
              <w:t>Bonozo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</w:t>
            </w:r>
            <w:proofErr w:type="spellEnd"/>
            <w:r>
              <w:rPr>
                <w:sz w:val="24"/>
                <w:szCs w:val="24"/>
              </w:rPr>
              <w:t xml:space="preserve"> Treasurer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 w:rsidP="00373D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1, 175.00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0565AA" w:rsidRDefault="000565A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3D586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0565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565AA">
              <w:rPr>
                <w:sz w:val="28"/>
                <w:szCs w:val="28"/>
              </w:rPr>
              <w:t>10,575</w:t>
            </w:r>
            <w:r>
              <w:rPr>
                <w:sz w:val="28"/>
                <w:szCs w:val="28"/>
              </w:rPr>
              <w:t>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b/>
                <w:sz w:val="28"/>
                <w:szCs w:val="28"/>
                <w:lang w:val="en-PH"/>
              </w:rPr>
            </w:pPr>
          </w:p>
        </w:tc>
        <w:tc>
          <w:tcPr>
            <w:tcW w:w="15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5495" w:type="dxa"/>
            <w:gridSpan w:val="2"/>
            <w:tcBorders>
              <w:bottom w:val="single" w:sz="4" w:space="0" w:color="auto"/>
            </w:tcBorders>
          </w:tcPr>
          <w:p w:rsidR="003D5860" w:rsidRDefault="003D5860">
            <w:pPr>
              <w:spacing w:after="0" w:line="240" w:lineRule="auto"/>
              <w:rPr>
                <w:b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A.  Certified: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Existence of available appropriation for the charges/expenses indicated above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 :         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 : </w:t>
            </w:r>
            <w:r>
              <w:rPr>
                <w:b/>
                <w:sz w:val="18"/>
                <w:szCs w:val="18"/>
                <w:u w:val="single"/>
              </w:rPr>
              <w:t xml:space="preserve">Michael Joseph R.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Yraola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Position:             </w:t>
            </w:r>
            <w:r>
              <w:rPr>
                <w:sz w:val="16"/>
                <w:szCs w:val="16"/>
                <w:u w:val="single"/>
              </w:rPr>
              <w:t>Chairman Committee on Appropriations</w:t>
            </w:r>
          </w:p>
          <w:p w:rsidR="003D5860" w:rsidRDefault="00A03509" w:rsidP="003D54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Date :     </w:t>
            </w:r>
            <w:r>
              <w:rPr>
                <w:sz w:val="16"/>
                <w:szCs w:val="16"/>
                <w:lang w:val="en-PH"/>
              </w:rPr>
              <w:t xml:space="preserve">             </w:t>
            </w:r>
            <w:r w:rsidR="000565AA">
              <w:rPr>
                <w:sz w:val="16"/>
                <w:szCs w:val="16"/>
                <w:lang w:val="en-PH"/>
              </w:rPr>
              <w:t>02-06</w:t>
            </w:r>
            <w:r w:rsidR="00000FF5">
              <w:rPr>
                <w:sz w:val="16"/>
                <w:szCs w:val="16"/>
                <w:lang w:val="en-PH"/>
              </w:rPr>
              <w:t>-</w:t>
            </w:r>
            <w:r>
              <w:rPr>
                <w:sz w:val="16"/>
                <w:szCs w:val="16"/>
                <w:lang w:val="en-PH"/>
              </w:rPr>
              <w:t>202</w:t>
            </w:r>
            <w:r w:rsidR="000565AA">
              <w:rPr>
                <w:sz w:val="16"/>
                <w:szCs w:val="16"/>
              </w:rPr>
              <w:t>6</w:t>
            </w:r>
          </w:p>
        </w:tc>
        <w:tc>
          <w:tcPr>
            <w:tcW w:w="3402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  <w:lang w:val="en-PH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B.  Certified: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Funds (Cash) Available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Signature:        _______________________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Printed Name</w:t>
            </w:r>
            <w:r>
              <w:rPr>
                <w:bCs/>
                <w:sz w:val="16"/>
                <w:szCs w:val="16"/>
              </w:rPr>
              <w:t>:</w:t>
            </w:r>
            <w:r>
              <w:rPr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Armelyn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G.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Bonozo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Position:           </w:t>
            </w:r>
            <w:proofErr w:type="spellStart"/>
            <w:r>
              <w:rPr>
                <w:sz w:val="16"/>
                <w:szCs w:val="16"/>
                <w:u w:val="single"/>
              </w:rPr>
              <w:t>Sk</w:t>
            </w:r>
            <w:proofErr w:type="spellEnd"/>
            <w:r>
              <w:rPr>
                <w:sz w:val="16"/>
                <w:szCs w:val="16"/>
                <w:u w:val="single"/>
              </w:rPr>
              <w:t xml:space="preserve"> Treasurer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lang w:val="en-PH"/>
              </w:rPr>
            </w:pPr>
            <w:r>
              <w:rPr>
                <w:sz w:val="16"/>
                <w:szCs w:val="16"/>
              </w:rPr>
              <w:t xml:space="preserve">Date:                 </w:t>
            </w:r>
            <w:r w:rsidR="000565AA">
              <w:rPr>
                <w:sz w:val="16"/>
                <w:szCs w:val="16"/>
                <w:lang w:val="en-PH"/>
              </w:rPr>
              <w:t>02-06-202</w:t>
            </w:r>
            <w:r w:rsidR="000565AA"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C .</w:t>
            </w:r>
            <w:proofErr w:type="gramEnd"/>
            <w:r>
              <w:rPr>
                <w:b/>
                <w:sz w:val="16"/>
                <w:szCs w:val="16"/>
              </w:rPr>
              <w:t xml:space="preserve"> Certified:</w:t>
            </w:r>
          </w:p>
          <w:p w:rsidR="003D5860" w:rsidRDefault="003D586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As to validity, propriety, and legality 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Approved: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For Payment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:        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:  </w:t>
            </w:r>
            <w:r>
              <w:rPr>
                <w:b/>
                <w:sz w:val="18"/>
                <w:szCs w:val="18"/>
                <w:u w:val="single"/>
              </w:rPr>
              <w:t xml:space="preserve">Claire C.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Saavedra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 :            </w:t>
            </w:r>
            <w:r>
              <w:rPr>
                <w:sz w:val="16"/>
                <w:szCs w:val="16"/>
                <w:u w:val="single"/>
              </w:rPr>
              <w:t>SK Chairperson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Date :               </w:t>
            </w:r>
            <w:r>
              <w:rPr>
                <w:sz w:val="16"/>
                <w:szCs w:val="16"/>
                <w:lang w:val="en-PH"/>
              </w:rPr>
              <w:t xml:space="preserve">  </w:t>
            </w:r>
            <w:r>
              <w:rPr>
                <w:sz w:val="16"/>
                <w:szCs w:val="16"/>
              </w:rPr>
              <w:t xml:space="preserve"> </w:t>
            </w:r>
            <w:r w:rsidR="000565AA">
              <w:rPr>
                <w:sz w:val="16"/>
                <w:szCs w:val="16"/>
                <w:lang w:val="en-PH"/>
              </w:rPr>
              <w:t>02-06-202</w:t>
            </w:r>
            <w:r w:rsidR="000565AA">
              <w:rPr>
                <w:sz w:val="16"/>
                <w:szCs w:val="16"/>
              </w:rPr>
              <w:t>6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D.  Paid by: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:         ______________________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: </w:t>
            </w:r>
            <w:r>
              <w:rPr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Armelyn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G.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Bonozo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 :           </w:t>
            </w:r>
            <w:r>
              <w:rPr>
                <w:sz w:val="16"/>
                <w:szCs w:val="16"/>
                <w:u w:val="single"/>
              </w:rPr>
              <w:t>SK Treasurer</w:t>
            </w:r>
          </w:p>
          <w:p w:rsidR="003D5860" w:rsidRDefault="00A03509" w:rsidP="00000FF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Date :              </w:t>
            </w:r>
            <w:r>
              <w:rPr>
                <w:sz w:val="16"/>
                <w:szCs w:val="16"/>
                <w:lang w:val="en-PH"/>
              </w:rPr>
              <w:t xml:space="preserve">   </w:t>
            </w:r>
            <w:r w:rsidR="000565AA">
              <w:rPr>
                <w:sz w:val="16"/>
                <w:szCs w:val="16"/>
                <w:lang w:val="en-PH"/>
              </w:rPr>
              <w:t>02-06-202</w:t>
            </w:r>
            <w:r w:rsidR="000565AA">
              <w:rPr>
                <w:sz w:val="16"/>
                <w:szCs w:val="16"/>
              </w:rPr>
              <w:t>6</w:t>
            </w:r>
          </w:p>
        </w:tc>
      </w:tr>
    </w:tbl>
    <w:p w:rsidR="003D5860" w:rsidRDefault="003D5860">
      <w:pPr>
        <w:spacing w:after="0" w:line="240" w:lineRule="auto"/>
      </w:pPr>
    </w:p>
    <w:sectPr w:rsidR="003D5860" w:rsidSect="003D5860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014" w:rsidRDefault="00562014">
      <w:pPr>
        <w:spacing w:line="240" w:lineRule="auto"/>
      </w:pPr>
      <w:r>
        <w:separator/>
      </w:r>
    </w:p>
  </w:endnote>
  <w:endnote w:type="continuationSeparator" w:id="0">
    <w:p w:rsidR="00562014" w:rsidRDefault="0056201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haroni">
    <w:altName w:val="Segoe Print"/>
    <w:charset w:val="B1"/>
    <w:family w:val="auto"/>
    <w:pitch w:val="default"/>
    <w:sig w:usb0="00000000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014" w:rsidRDefault="00562014">
      <w:pPr>
        <w:spacing w:after="0"/>
      </w:pPr>
      <w:r>
        <w:separator/>
      </w:r>
    </w:p>
  </w:footnote>
  <w:footnote w:type="continuationSeparator" w:id="0">
    <w:p w:rsidR="00562014" w:rsidRDefault="0056201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722F3"/>
    <w:rsid w:val="00000FF5"/>
    <w:rsid w:val="000066B4"/>
    <w:rsid w:val="00006736"/>
    <w:rsid w:val="00016692"/>
    <w:rsid w:val="000365C1"/>
    <w:rsid w:val="00050501"/>
    <w:rsid w:val="00053620"/>
    <w:rsid w:val="000546B3"/>
    <w:rsid w:val="000565AA"/>
    <w:rsid w:val="00056CE6"/>
    <w:rsid w:val="00067C4E"/>
    <w:rsid w:val="0007700F"/>
    <w:rsid w:val="00084E87"/>
    <w:rsid w:val="00087439"/>
    <w:rsid w:val="000A69E4"/>
    <w:rsid w:val="000B23F9"/>
    <w:rsid w:val="000B4A1C"/>
    <w:rsid w:val="000C64E1"/>
    <w:rsid w:val="000E03E1"/>
    <w:rsid w:val="0010090C"/>
    <w:rsid w:val="001030D4"/>
    <w:rsid w:val="00105BB0"/>
    <w:rsid w:val="00106343"/>
    <w:rsid w:val="0011418A"/>
    <w:rsid w:val="00117AAE"/>
    <w:rsid w:val="0013545F"/>
    <w:rsid w:val="001371BB"/>
    <w:rsid w:val="001407BC"/>
    <w:rsid w:val="0014485D"/>
    <w:rsid w:val="00170234"/>
    <w:rsid w:val="001722F3"/>
    <w:rsid w:val="001A101A"/>
    <w:rsid w:val="001A1DED"/>
    <w:rsid w:val="001A2D3F"/>
    <w:rsid w:val="001A6667"/>
    <w:rsid w:val="001B21C5"/>
    <w:rsid w:val="001B300D"/>
    <w:rsid w:val="001C0C64"/>
    <w:rsid w:val="001C507D"/>
    <w:rsid w:val="001E6656"/>
    <w:rsid w:val="001F0252"/>
    <w:rsid w:val="001F0F42"/>
    <w:rsid w:val="001F769D"/>
    <w:rsid w:val="001F776A"/>
    <w:rsid w:val="0020272C"/>
    <w:rsid w:val="00211C43"/>
    <w:rsid w:val="00230A32"/>
    <w:rsid w:val="00232574"/>
    <w:rsid w:val="0024155A"/>
    <w:rsid w:val="00251DF3"/>
    <w:rsid w:val="00260899"/>
    <w:rsid w:val="002669DB"/>
    <w:rsid w:val="00272FE5"/>
    <w:rsid w:val="00290B43"/>
    <w:rsid w:val="002A16A3"/>
    <w:rsid w:val="002A4883"/>
    <w:rsid w:val="002B6465"/>
    <w:rsid w:val="002C037C"/>
    <w:rsid w:val="002C74BC"/>
    <w:rsid w:val="002D5727"/>
    <w:rsid w:val="002E141E"/>
    <w:rsid w:val="002E2536"/>
    <w:rsid w:val="002E41C0"/>
    <w:rsid w:val="002E56C6"/>
    <w:rsid w:val="002F47E0"/>
    <w:rsid w:val="002F63C0"/>
    <w:rsid w:val="003019DF"/>
    <w:rsid w:val="00306171"/>
    <w:rsid w:val="00306C13"/>
    <w:rsid w:val="003078FB"/>
    <w:rsid w:val="003107E9"/>
    <w:rsid w:val="003130EB"/>
    <w:rsid w:val="0032344B"/>
    <w:rsid w:val="00336EDA"/>
    <w:rsid w:val="00340589"/>
    <w:rsid w:val="00352F7E"/>
    <w:rsid w:val="00365E0E"/>
    <w:rsid w:val="003750DE"/>
    <w:rsid w:val="00380CC7"/>
    <w:rsid w:val="00381F16"/>
    <w:rsid w:val="003864E7"/>
    <w:rsid w:val="0039302F"/>
    <w:rsid w:val="003B678A"/>
    <w:rsid w:val="003C03D9"/>
    <w:rsid w:val="003C0E1D"/>
    <w:rsid w:val="003C369A"/>
    <w:rsid w:val="003D5471"/>
    <w:rsid w:val="003D5860"/>
    <w:rsid w:val="003E1F33"/>
    <w:rsid w:val="003E5FF4"/>
    <w:rsid w:val="003F360D"/>
    <w:rsid w:val="003F3C1A"/>
    <w:rsid w:val="003F4A0B"/>
    <w:rsid w:val="00422196"/>
    <w:rsid w:val="00423147"/>
    <w:rsid w:val="00425496"/>
    <w:rsid w:val="004841D4"/>
    <w:rsid w:val="0049540E"/>
    <w:rsid w:val="004A3D6A"/>
    <w:rsid w:val="004A6C41"/>
    <w:rsid w:val="004C5641"/>
    <w:rsid w:val="004C7703"/>
    <w:rsid w:val="004D4A66"/>
    <w:rsid w:val="004D7382"/>
    <w:rsid w:val="004E01FE"/>
    <w:rsid w:val="004E7D0D"/>
    <w:rsid w:val="004F29F1"/>
    <w:rsid w:val="004F51BA"/>
    <w:rsid w:val="00513E33"/>
    <w:rsid w:val="005140E4"/>
    <w:rsid w:val="00525FAE"/>
    <w:rsid w:val="0053690F"/>
    <w:rsid w:val="00542372"/>
    <w:rsid w:val="00557238"/>
    <w:rsid w:val="00561117"/>
    <w:rsid w:val="005613A7"/>
    <w:rsid w:val="00562014"/>
    <w:rsid w:val="0056329C"/>
    <w:rsid w:val="00564D90"/>
    <w:rsid w:val="005660EC"/>
    <w:rsid w:val="00567B00"/>
    <w:rsid w:val="00570380"/>
    <w:rsid w:val="00571DF1"/>
    <w:rsid w:val="00573560"/>
    <w:rsid w:val="00574A77"/>
    <w:rsid w:val="005758BC"/>
    <w:rsid w:val="0058632D"/>
    <w:rsid w:val="00595F58"/>
    <w:rsid w:val="005A0D4C"/>
    <w:rsid w:val="005B2A17"/>
    <w:rsid w:val="005B534F"/>
    <w:rsid w:val="005D1D0E"/>
    <w:rsid w:val="005F1C4E"/>
    <w:rsid w:val="00606C2F"/>
    <w:rsid w:val="0061370A"/>
    <w:rsid w:val="00614F68"/>
    <w:rsid w:val="0061704C"/>
    <w:rsid w:val="006302E3"/>
    <w:rsid w:val="00644EE3"/>
    <w:rsid w:val="00667BB3"/>
    <w:rsid w:val="00672BAE"/>
    <w:rsid w:val="00675842"/>
    <w:rsid w:val="0067619B"/>
    <w:rsid w:val="00680350"/>
    <w:rsid w:val="006818C0"/>
    <w:rsid w:val="006A6DE6"/>
    <w:rsid w:val="006B1A19"/>
    <w:rsid w:val="006B471B"/>
    <w:rsid w:val="006C23D9"/>
    <w:rsid w:val="006D3089"/>
    <w:rsid w:val="006D3E9D"/>
    <w:rsid w:val="006F03FF"/>
    <w:rsid w:val="006F58DC"/>
    <w:rsid w:val="00721AA5"/>
    <w:rsid w:val="00724AEF"/>
    <w:rsid w:val="00733E1E"/>
    <w:rsid w:val="00734E05"/>
    <w:rsid w:val="00736201"/>
    <w:rsid w:val="00740530"/>
    <w:rsid w:val="00740D97"/>
    <w:rsid w:val="00744793"/>
    <w:rsid w:val="00752C0E"/>
    <w:rsid w:val="007648AF"/>
    <w:rsid w:val="007653FB"/>
    <w:rsid w:val="00771C4A"/>
    <w:rsid w:val="00786844"/>
    <w:rsid w:val="007878AF"/>
    <w:rsid w:val="007B511C"/>
    <w:rsid w:val="007B6E79"/>
    <w:rsid w:val="007C0C86"/>
    <w:rsid w:val="007C2937"/>
    <w:rsid w:val="007C797B"/>
    <w:rsid w:val="007D066D"/>
    <w:rsid w:val="007E19F1"/>
    <w:rsid w:val="007F05FA"/>
    <w:rsid w:val="007F212A"/>
    <w:rsid w:val="007F2192"/>
    <w:rsid w:val="007F4114"/>
    <w:rsid w:val="00807C7F"/>
    <w:rsid w:val="00811740"/>
    <w:rsid w:val="00814351"/>
    <w:rsid w:val="008217E5"/>
    <w:rsid w:val="00825818"/>
    <w:rsid w:val="00826CA0"/>
    <w:rsid w:val="00837371"/>
    <w:rsid w:val="00840724"/>
    <w:rsid w:val="00842D3D"/>
    <w:rsid w:val="008536D7"/>
    <w:rsid w:val="00855D34"/>
    <w:rsid w:val="00865FE6"/>
    <w:rsid w:val="0087358A"/>
    <w:rsid w:val="00881BA6"/>
    <w:rsid w:val="008825AB"/>
    <w:rsid w:val="00884759"/>
    <w:rsid w:val="00891A54"/>
    <w:rsid w:val="008920A7"/>
    <w:rsid w:val="008A5DFA"/>
    <w:rsid w:val="008B323D"/>
    <w:rsid w:val="008C1B91"/>
    <w:rsid w:val="008C3B03"/>
    <w:rsid w:val="008D1230"/>
    <w:rsid w:val="008D187A"/>
    <w:rsid w:val="008D366E"/>
    <w:rsid w:val="008F0895"/>
    <w:rsid w:val="008F0BD3"/>
    <w:rsid w:val="008F77E6"/>
    <w:rsid w:val="009042C2"/>
    <w:rsid w:val="009073AF"/>
    <w:rsid w:val="00935DA3"/>
    <w:rsid w:val="00941275"/>
    <w:rsid w:val="00952E26"/>
    <w:rsid w:val="00953B4B"/>
    <w:rsid w:val="00955B59"/>
    <w:rsid w:val="009561E5"/>
    <w:rsid w:val="00967394"/>
    <w:rsid w:val="0098534A"/>
    <w:rsid w:val="009A5E83"/>
    <w:rsid w:val="009B6E7D"/>
    <w:rsid w:val="009B7F16"/>
    <w:rsid w:val="009C5846"/>
    <w:rsid w:val="009C67D7"/>
    <w:rsid w:val="009D10E2"/>
    <w:rsid w:val="009D112E"/>
    <w:rsid w:val="009E2583"/>
    <w:rsid w:val="009E26C0"/>
    <w:rsid w:val="009F3ECD"/>
    <w:rsid w:val="00A03509"/>
    <w:rsid w:val="00A05368"/>
    <w:rsid w:val="00A10B87"/>
    <w:rsid w:val="00A14CAD"/>
    <w:rsid w:val="00A348E4"/>
    <w:rsid w:val="00A45F84"/>
    <w:rsid w:val="00A551CD"/>
    <w:rsid w:val="00A61667"/>
    <w:rsid w:val="00A63706"/>
    <w:rsid w:val="00A672F9"/>
    <w:rsid w:val="00A746B6"/>
    <w:rsid w:val="00A7598B"/>
    <w:rsid w:val="00A91C34"/>
    <w:rsid w:val="00A93FB7"/>
    <w:rsid w:val="00AB3FF5"/>
    <w:rsid w:val="00AB421A"/>
    <w:rsid w:val="00AD7516"/>
    <w:rsid w:val="00AF4BCA"/>
    <w:rsid w:val="00AF5344"/>
    <w:rsid w:val="00B07D7F"/>
    <w:rsid w:val="00B16719"/>
    <w:rsid w:val="00B304E5"/>
    <w:rsid w:val="00B45204"/>
    <w:rsid w:val="00B561C2"/>
    <w:rsid w:val="00B56561"/>
    <w:rsid w:val="00B5658D"/>
    <w:rsid w:val="00B60980"/>
    <w:rsid w:val="00B83005"/>
    <w:rsid w:val="00BA04BB"/>
    <w:rsid w:val="00BA395F"/>
    <w:rsid w:val="00BB0752"/>
    <w:rsid w:val="00BB383C"/>
    <w:rsid w:val="00BB56C5"/>
    <w:rsid w:val="00BD050E"/>
    <w:rsid w:val="00BD5B48"/>
    <w:rsid w:val="00BD695C"/>
    <w:rsid w:val="00BD7A67"/>
    <w:rsid w:val="00BE4B79"/>
    <w:rsid w:val="00BE6DD2"/>
    <w:rsid w:val="00C02E57"/>
    <w:rsid w:val="00C04D61"/>
    <w:rsid w:val="00C27AD1"/>
    <w:rsid w:val="00C30ECE"/>
    <w:rsid w:val="00C31245"/>
    <w:rsid w:val="00C31706"/>
    <w:rsid w:val="00C520BD"/>
    <w:rsid w:val="00C52BAF"/>
    <w:rsid w:val="00C83B0E"/>
    <w:rsid w:val="00C933E3"/>
    <w:rsid w:val="00C94855"/>
    <w:rsid w:val="00C95F28"/>
    <w:rsid w:val="00C97273"/>
    <w:rsid w:val="00CB538B"/>
    <w:rsid w:val="00CE0564"/>
    <w:rsid w:val="00CE5D8C"/>
    <w:rsid w:val="00CE6AE1"/>
    <w:rsid w:val="00CF038B"/>
    <w:rsid w:val="00CF1BAC"/>
    <w:rsid w:val="00D140EC"/>
    <w:rsid w:val="00D14A80"/>
    <w:rsid w:val="00D20B4D"/>
    <w:rsid w:val="00D26E32"/>
    <w:rsid w:val="00D340D7"/>
    <w:rsid w:val="00D34193"/>
    <w:rsid w:val="00D40FA9"/>
    <w:rsid w:val="00D410FC"/>
    <w:rsid w:val="00D621FA"/>
    <w:rsid w:val="00D71B63"/>
    <w:rsid w:val="00D71ED3"/>
    <w:rsid w:val="00D95551"/>
    <w:rsid w:val="00DA0714"/>
    <w:rsid w:val="00DA5A51"/>
    <w:rsid w:val="00DB3D08"/>
    <w:rsid w:val="00DC466A"/>
    <w:rsid w:val="00DC4739"/>
    <w:rsid w:val="00DC738F"/>
    <w:rsid w:val="00DE455E"/>
    <w:rsid w:val="00DF1121"/>
    <w:rsid w:val="00DF2CA7"/>
    <w:rsid w:val="00DF332B"/>
    <w:rsid w:val="00E20929"/>
    <w:rsid w:val="00E25E28"/>
    <w:rsid w:val="00E26B57"/>
    <w:rsid w:val="00E338DA"/>
    <w:rsid w:val="00E3470C"/>
    <w:rsid w:val="00E41A80"/>
    <w:rsid w:val="00E43A9C"/>
    <w:rsid w:val="00E508F5"/>
    <w:rsid w:val="00E56E2B"/>
    <w:rsid w:val="00E67415"/>
    <w:rsid w:val="00E96161"/>
    <w:rsid w:val="00EB527B"/>
    <w:rsid w:val="00EC4D0F"/>
    <w:rsid w:val="00ED1B28"/>
    <w:rsid w:val="00ED2141"/>
    <w:rsid w:val="00ED5877"/>
    <w:rsid w:val="00ED7B17"/>
    <w:rsid w:val="00EF313D"/>
    <w:rsid w:val="00F005AD"/>
    <w:rsid w:val="00F1534D"/>
    <w:rsid w:val="00F15936"/>
    <w:rsid w:val="00F20DA4"/>
    <w:rsid w:val="00F33284"/>
    <w:rsid w:val="00F4778D"/>
    <w:rsid w:val="00F52961"/>
    <w:rsid w:val="00F65D82"/>
    <w:rsid w:val="00F94226"/>
    <w:rsid w:val="00FA0B79"/>
    <w:rsid w:val="00FA25AF"/>
    <w:rsid w:val="00FA42DF"/>
    <w:rsid w:val="00FA4E6E"/>
    <w:rsid w:val="00FB3014"/>
    <w:rsid w:val="00FC169C"/>
    <w:rsid w:val="00FC5F02"/>
    <w:rsid w:val="00FD4CFB"/>
    <w:rsid w:val="00FF0571"/>
    <w:rsid w:val="01820BAA"/>
    <w:rsid w:val="01961591"/>
    <w:rsid w:val="029577DE"/>
    <w:rsid w:val="068B2A44"/>
    <w:rsid w:val="07D13D24"/>
    <w:rsid w:val="0EC1571A"/>
    <w:rsid w:val="119E315C"/>
    <w:rsid w:val="12F64E2B"/>
    <w:rsid w:val="16D95AE3"/>
    <w:rsid w:val="18560FC8"/>
    <w:rsid w:val="18F97F13"/>
    <w:rsid w:val="1B09565B"/>
    <w:rsid w:val="20D858D7"/>
    <w:rsid w:val="23030D01"/>
    <w:rsid w:val="23D145DB"/>
    <w:rsid w:val="245E1678"/>
    <w:rsid w:val="2F4677ED"/>
    <w:rsid w:val="304E492C"/>
    <w:rsid w:val="333116A3"/>
    <w:rsid w:val="35897F1F"/>
    <w:rsid w:val="35D6475A"/>
    <w:rsid w:val="375A14D4"/>
    <w:rsid w:val="37F87A8A"/>
    <w:rsid w:val="3A79016F"/>
    <w:rsid w:val="3B0D31F9"/>
    <w:rsid w:val="3D517397"/>
    <w:rsid w:val="42742C2D"/>
    <w:rsid w:val="474D06E0"/>
    <w:rsid w:val="498401CB"/>
    <w:rsid w:val="49EC579F"/>
    <w:rsid w:val="4C1771D7"/>
    <w:rsid w:val="4D21256E"/>
    <w:rsid w:val="4E452615"/>
    <w:rsid w:val="501369D7"/>
    <w:rsid w:val="51A7704A"/>
    <w:rsid w:val="527B5D4A"/>
    <w:rsid w:val="57AD7962"/>
    <w:rsid w:val="5A3903F1"/>
    <w:rsid w:val="5A645D28"/>
    <w:rsid w:val="5B0C0C25"/>
    <w:rsid w:val="614E35F5"/>
    <w:rsid w:val="663D54BA"/>
    <w:rsid w:val="67B055A4"/>
    <w:rsid w:val="6F4D0C8F"/>
    <w:rsid w:val="70873396"/>
    <w:rsid w:val="71E300B2"/>
    <w:rsid w:val="740B7BF7"/>
    <w:rsid w:val="741B60BD"/>
    <w:rsid w:val="75EB323E"/>
    <w:rsid w:val="790776CC"/>
    <w:rsid w:val="79843A25"/>
    <w:rsid w:val="7A772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Batang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86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sid w:val="003D586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3D5860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D586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sid w:val="003D58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D586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D5860"/>
  </w:style>
  <w:style w:type="character" w:customStyle="1" w:styleId="FooterChar">
    <w:name w:val="Footer Char"/>
    <w:basedOn w:val="DefaultParagraphFont"/>
    <w:link w:val="Footer"/>
    <w:uiPriority w:val="99"/>
    <w:qFormat/>
    <w:rsid w:val="003D5860"/>
  </w:style>
  <w:style w:type="paragraph" w:styleId="ListParagraph">
    <w:name w:val="List Paragraph"/>
    <w:basedOn w:val="Normal"/>
    <w:uiPriority w:val="99"/>
    <w:qFormat/>
    <w:rsid w:val="003D58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NUS\Documents\JUNE%20PAYROLL%20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D3E9A-C33C-42BA-A680-82D21C9ED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JUNE PAYROLL 2025</Template>
  <TotalTime>7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3</cp:revision>
  <cp:lastPrinted>2025-05-19T08:28:00Z</cp:lastPrinted>
  <dcterms:created xsi:type="dcterms:W3CDTF">2026-02-06T12:15:00Z</dcterms:created>
  <dcterms:modified xsi:type="dcterms:W3CDTF">2026-02-06T12:21:00Z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71844BD5887149DFB61C47D1366E4E8C_13</vt:lpwstr>
  </property>
</Properties>
</file>